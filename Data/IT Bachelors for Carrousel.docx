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76711E" w:rsidRDefault="0076711E" w14:paraId="243806C9" w14:textId="77777777">
      <w:r>
        <w:t>Joanna Loja – IT degree Jan25 – Master CS May 26</w:t>
      </w:r>
    </w:p>
    <w:p w:rsidR="008B06D3" w:rsidRDefault="0076711E" w14:paraId="14691780" w14:textId="77777777">
      <w:r>
        <w:t>Business Analyst – Public Partnerships, PPL</w:t>
      </w:r>
      <w:r>
        <w:rPr>
          <w:noProof/>
        </w:rPr>
        <w:drawing>
          <wp:inline distT="0" distB="0" distL="0" distR="0" wp14:anchorId="79FA52C8" wp14:editId="3B5B3C4E">
            <wp:extent cx="5943600" cy="5943600"/>
            <wp:effectExtent l="0" t="0" r="0" b="0"/>
            <wp:docPr id="2038957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957989" name="Picture 203895798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6711E" w:rsidR="0076711E" w:rsidP="0076711E" w:rsidRDefault="0076711E" w14:paraId="1EB7521C" w14:textId="77777777"/>
    <w:p w:rsidR="0076711E" w:rsidP="0076711E" w:rsidRDefault="0076711E" w14:paraId="79D5B005" w14:textId="77777777"/>
    <w:p w:rsidR="0076711E" w:rsidP="0076711E" w:rsidRDefault="0076711E" w14:paraId="15CEA455" w14:textId="77777777">
      <w:pPr>
        <w:tabs>
          <w:tab w:val="left" w:pos="5880"/>
        </w:tabs>
      </w:pPr>
      <w:r>
        <w:tab/>
      </w:r>
    </w:p>
    <w:p w:rsidR="0076711E" w:rsidP="0076711E" w:rsidRDefault="0076711E" w14:paraId="338315BD" w14:textId="77777777">
      <w:pPr>
        <w:tabs>
          <w:tab w:val="left" w:pos="5880"/>
        </w:tabs>
      </w:pPr>
    </w:p>
    <w:p w:rsidR="0076711E" w:rsidP="0076711E" w:rsidRDefault="0076711E" w14:paraId="46E5CABA" w14:textId="77777777">
      <w:pPr>
        <w:tabs>
          <w:tab w:val="left" w:pos="5880"/>
        </w:tabs>
      </w:pPr>
    </w:p>
    <w:p w:rsidR="0076711E" w:rsidP="0076711E" w:rsidRDefault="0076711E" w14:paraId="789F1DF4" w14:textId="77777777">
      <w:pPr>
        <w:tabs>
          <w:tab w:val="left" w:pos="5880"/>
        </w:tabs>
      </w:pPr>
      <w:r w:rsidRPr="0076711E">
        <w:lastRenderedPageBreak/>
        <w:t>Chidera Okafor</w:t>
      </w:r>
      <w:r>
        <w:t xml:space="preserve"> – IT BS May 2026</w:t>
      </w:r>
    </w:p>
    <w:p w:rsidR="0076711E" w:rsidP="0076711E" w:rsidRDefault="0076711E" w14:paraId="0B4D186C" w14:textId="77777777">
      <w:pPr>
        <w:tabs>
          <w:tab w:val="left" w:pos="5880"/>
        </w:tabs>
      </w:pPr>
      <w:r w:rsidRPr="0076711E">
        <w:t>ETS Development Associate</w:t>
      </w:r>
      <w:r>
        <w:t xml:space="preserve"> at Citizens</w:t>
      </w:r>
    </w:p>
    <w:p w:rsidR="0076711E" w:rsidP="0076711E" w:rsidRDefault="0076711E" w14:paraId="27AEA799" w14:textId="77777777">
      <w:pPr>
        <w:tabs>
          <w:tab w:val="left" w:pos="5880"/>
        </w:tabs>
      </w:pPr>
      <w:r>
        <w:rPr>
          <w:noProof/>
        </w:rPr>
        <w:drawing>
          <wp:inline distT="0" distB="0" distL="0" distR="0" wp14:anchorId="75D27A48" wp14:editId="1D94731B">
            <wp:extent cx="5943600" cy="5943600"/>
            <wp:effectExtent l="0" t="0" r="0" b="0"/>
            <wp:docPr id="5325568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556826" name="Picture 53255682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11E" w:rsidP="0076711E" w:rsidRDefault="0076711E" w14:paraId="7260738B" w14:textId="77777777">
      <w:pPr>
        <w:tabs>
          <w:tab w:val="left" w:pos="5880"/>
        </w:tabs>
      </w:pPr>
    </w:p>
    <w:p w:rsidR="0076711E" w:rsidP="0076711E" w:rsidRDefault="0076711E" w14:paraId="793D88F7" w14:textId="77777777">
      <w:pPr>
        <w:tabs>
          <w:tab w:val="left" w:pos="5880"/>
        </w:tabs>
      </w:pPr>
    </w:p>
    <w:p w:rsidR="0076711E" w:rsidP="0076711E" w:rsidRDefault="0076711E" w14:paraId="48BC541B" w14:textId="77777777">
      <w:pPr>
        <w:tabs>
          <w:tab w:val="left" w:pos="5880"/>
        </w:tabs>
      </w:pPr>
    </w:p>
    <w:p w:rsidR="0076711E" w:rsidP="0076711E" w:rsidRDefault="0076711E" w14:paraId="7BF36AB1" w14:textId="77777777">
      <w:pPr>
        <w:tabs>
          <w:tab w:val="left" w:pos="5880"/>
        </w:tabs>
      </w:pPr>
    </w:p>
    <w:p w:rsidR="0076711E" w:rsidP="0076711E" w:rsidRDefault="0076711E" w14:paraId="4451152B" w14:textId="77777777">
      <w:pPr>
        <w:tabs>
          <w:tab w:val="left" w:pos="5880"/>
        </w:tabs>
      </w:pPr>
    </w:p>
    <w:p w:rsidRPr="00A959F0" w:rsidR="00A959F0" w:rsidP="00A959F0" w:rsidRDefault="0076711E" w14:paraId="75A5D8AD" w14:textId="77777777">
      <w:pPr>
        <w:tabs>
          <w:tab w:val="left" w:pos="5880"/>
        </w:tabs>
      </w:pPr>
      <w:r>
        <w:lastRenderedPageBreak/>
        <w:t>Erika Davis</w:t>
      </w:r>
      <w:r w:rsidR="00A959F0">
        <w:t xml:space="preserve"> </w:t>
      </w:r>
      <w:proofErr w:type="gramStart"/>
      <w:r w:rsidR="00A959F0">
        <w:t xml:space="preserve">- </w:t>
      </w:r>
      <w:r>
        <w:t xml:space="preserve"> IT</w:t>
      </w:r>
      <w:proofErr w:type="gramEnd"/>
      <w:r>
        <w:t xml:space="preserve"> Cyber May 2025</w:t>
      </w:r>
    </w:p>
    <w:p w:rsidRPr="00A959F0" w:rsidR="00A959F0" w:rsidP="00A959F0" w:rsidRDefault="00A959F0" w14:paraId="76765EAE" w14:textId="77777777">
      <w:r w:rsidRPr="00A959F0">
        <w:t>Junior End User Support Technician at Michael Kors</w:t>
      </w:r>
    </w:p>
    <w:p w:rsidRPr="00A959F0" w:rsidR="00A959F0" w:rsidP="00A959F0" w:rsidRDefault="00A959F0" w14:paraId="361B208A" w14:textId="77777777">
      <w:pPr>
        <w:tabs>
          <w:tab w:val="left" w:pos="5880"/>
        </w:tabs>
      </w:pPr>
      <w:r>
        <w:rPr>
          <w:noProof/>
        </w:rPr>
        <w:drawing>
          <wp:inline distT="0" distB="0" distL="0" distR="0" wp14:anchorId="322356AC" wp14:editId="781EFCA9">
            <wp:extent cx="5943600" cy="5943600"/>
            <wp:effectExtent l="0" t="0" r="0" b="0"/>
            <wp:docPr id="9790444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044468" name="Picture 97904446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11E" w:rsidP="0076711E" w:rsidRDefault="0076711E" w14:paraId="49BC1431" w14:textId="77777777">
      <w:pPr>
        <w:tabs>
          <w:tab w:val="left" w:pos="5880"/>
        </w:tabs>
      </w:pPr>
    </w:p>
    <w:p w:rsidR="00A959F0" w:rsidP="0076711E" w:rsidRDefault="00A959F0" w14:paraId="4F5F6F45" w14:textId="77777777">
      <w:pPr>
        <w:tabs>
          <w:tab w:val="left" w:pos="5880"/>
        </w:tabs>
      </w:pPr>
    </w:p>
    <w:p w:rsidR="00A959F0" w:rsidP="0076711E" w:rsidRDefault="00A959F0" w14:paraId="1B3C913F" w14:textId="77777777">
      <w:pPr>
        <w:tabs>
          <w:tab w:val="left" w:pos="5880"/>
        </w:tabs>
      </w:pPr>
    </w:p>
    <w:p w:rsidR="00A959F0" w:rsidP="0076711E" w:rsidRDefault="00A959F0" w14:paraId="7D9CD5EE" w14:textId="77777777">
      <w:pPr>
        <w:tabs>
          <w:tab w:val="left" w:pos="5880"/>
        </w:tabs>
      </w:pPr>
    </w:p>
    <w:p w:rsidR="00A959F0" w:rsidP="0076711E" w:rsidRDefault="00A959F0" w14:paraId="04C80692" w14:textId="77777777">
      <w:pPr>
        <w:tabs>
          <w:tab w:val="left" w:pos="5880"/>
        </w:tabs>
      </w:pPr>
    </w:p>
    <w:p w:rsidR="00A959F0" w:rsidP="0076711E" w:rsidRDefault="00A959F0" w14:paraId="08B0D34D" w14:textId="77777777">
      <w:pPr>
        <w:tabs>
          <w:tab w:val="left" w:pos="5880"/>
        </w:tabs>
      </w:pPr>
    </w:p>
    <w:p w:rsidR="00A959F0" w:rsidP="0076711E" w:rsidRDefault="00A959F0" w14:paraId="02A6F6A9" w14:textId="77777777">
      <w:pPr>
        <w:tabs>
          <w:tab w:val="left" w:pos="5880"/>
        </w:tabs>
      </w:pPr>
      <w:r w:rsidRPr="00A959F0">
        <w:t>Lisandra Toribio</w:t>
      </w:r>
      <w:r>
        <w:t xml:space="preserve"> – IT Cyber DEC 2023</w:t>
      </w:r>
    </w:p>
    <w:p w:rsidR="00A959F0" w:rsidP="0076711E" w:rsidRDefault="00A959F0" w14:paraId="5A516206" w14:textId="77777777">
      <w:pPr>
        <w:tabs>
          <w:tab w:val="left" w:pos="5880"/>
        </w:tabs>
      </w:pPr>
      <w:r w:rsidRPr="00A959F0">
        <w:t>Information Technology Specialist</w:t>
      </w:r>
      <w:r>
        <w:t xml:space="preserve"> – US Army</w:t>
      </w:r>
    </w:p>
    <w:p w:rsidR="00A959F0" w:rsidP="0076711E" w:rsidRDefault="00A959F0" w14:paraId="7F2A5599" w14:textId="77777777">
      <w:pPr>
        <w:tabs>
          <w:tab w:val="left" w:pos="5880"/>
        </w:tabs>
      </w:pPr>
      <w:r>
        <w:rPr>
          <w:noProof/>
        </w:rPr>
        <w:drawing>
          <wp:inline distT="0" distB="0" distL="0" distR="0" wp14:anchorId="203A86A2" wp14:editId="75908669">
            <wp:extent cx="5943600" cy="5943600"/>
            <wp:effectExtent l="0" t="0" r="0" b="0"/>
            <wp:docPr id="4367217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721783" name="Picture 43672178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9F0" w:rsidP="0076711E" w:rsidRDefault="00A959F0" w14:paraId="1622C220" w14:textId="77777777">
      <w:pPr>
        <w:tabs>
          <w:tab w:val="left" w:pos="5880"/>
        </w:tabs>
      </w:pPr>
    </w:p>
    <w:p w:rsidR="00A959F0" w:rsidP="0076711E" w:rsidRDefault="00A959F0" w14:paraId="4E7DFCB2" w14:textId="77777777">
      <w:pPr>
        <w:tabs>
          <w:tab w:val="left" w:pos="5880"/>
        </w:tabs>
      </w:pPr>
    </w:p>
    <w:p w:rsidR="00A959F0" w:rsidP="0076711E" w:rsidRDefault="00A959F0" w14:paraId="525425E9" w14:textId="77777777">
      <w:pPr>
        <w:tabs>
          <w:tab w:val="left" w:pos="5880"/>
        </w:tabs>
      </w:pPr>
    </w:p>
    <w:p w:rsidR="00A959F0" w:rsidP="0076711E" w:rsidRDefault="00A959F0" w14:paraId="013F2F0B" w14:textId="77777777">
      <w:pPr>
        <w:tabs>
          <w:tab w:val="left" w:pos="5880"/>
        </w:tabs>
      </w:pPr>
    </w:p>
    <w:p w:rsidR="00174F02" w:rsidP="00174F02" w:rsidRDefault="009617A7" w14:paraId="6FFC72D7" w14:textId="77777777">
      <w:pPr>
        <w:tabs>
          <w:tab w:val="left" w:pos="5880"/>
        </w:tabs>
      </w:pPr>
      <w:r w:rsidRPr="009617A7">
        <w:lastRenderedPageBreak/>
        <w:t>Stephen Colandro</w:t>
      </w:r>
      <w:r>
        <w:t xml:space="preserve">     IT BS May 2025</w:t>
      </w:r>
    </w:p>
    <w:p w:rsidR="009617A7" w:rsidP="00174F02" w:rsidRDefault="009617A7" w14:paraId="42CE84A3" w14:textId="77777777">
      <w:pPr>
        <w:tabs>
          <w:tab w:val="left" w:pos="5880"/>
        </w:tabs>
      </w:pPr>
      <w:r w:rsidRPr="009617A7">
        <w:t>Security Analyst</w:t>
      </w:r>
      <w:r>
        <w:t xml:space="preserve"> - </w:t>
      </w:r>
      <w:r w:rsidRPr="009617A7">
        <w:t>Progyny, Inc</w:t>
      </w:r>
    </w:p>
    <w:p w:rsidR="009617A7" w:rsidP="00174F02" w:rsidRDefault="009617A7" w14:paraId="4EBD574B" w14:textId="7F298887">
      <w:pPr>
        <w:tabs>
          <w:tab w:val="left" w:pos="5880"/>
        </w:tabs>
      </w:pPr>
      <w:r w:rsidR="67D88B06">
        <w:drawing>
          <wp:inline wp14:editId="54088F37" wp14:anchorId="2ED58E43">
            <wp:extent cx="5943600" cy="5943600"/>
            <wp:effectExtent l="0" t="0" r="0" b="0"/>
            <wp:docPr id="1281831411" name="Picture 8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1831411" name="Picture 1281831411"/>
                    <pic:cNvPicPr/>
                  </pic:nvPicPr>
                  <pic:blipFill>
                    <a:blip xmlns:r="http://schemas.openxmlformats.org/officeDocument/2006/relationships"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17A7" w:rsidP="00174F02" w:rsidRDefault="009617A7" w14:paraId="50CAB947" w14:textId="77777777">
      <w:pPr>
        <w:tabs>
          <w:tab w:val="left" w:pos="5880"/>
        </w:tabs>
      </w:pPr>
      <w:r w:rsidRPr="009617A7">
        <w:lastRenderedPageBreak/>
        <w:t xml:space="preserve">Fred </w:t>
      </w:r>
      <w:proofErr w:type="gramStart"/>
      <w:r w:rsidRPr="009617A7">
        <w:t>Odonkor</w:t>
      </w:r>
      <w:r>
        <w:t xml:space="preserve">  -</w:t>
      </w:r>
      <w:proofErr w:type="gramEnd"/>
      <w:r>
        <w:t xml:space="preserve"> IT BS May 2024</w:t>
      </w:r>
    </w:p>
    <w:p w:rsidR="009617A7" w:rsidP="009617A7" w:rsidRDefault="009617A7" w14:paraId="0C32BB41" w14:textId="77777777">
      <w:pPr>
        <w:tabs>
          <w:tab w:val="left" w:pos="5880"/>
        </w:tabs>
      </w:pPr>
      <w:r>
        <w:t xml:space="preserve">Datacenter Technician - </w:t>
      </w:r>
      <w:r w:rsidRPr="009617A7">
        <w:t>Amazon Web Services (AWS)</w:t>
      </w:r>
    </w:p>
    <w:p w:rsidR="009617A7" w:rsidP="009617A7" w:rsidRDefault="009617A7" w14:paraId="114653A7" w14:textId="763CDA4B">
      <w:pPr>
        <w:tabs>
          <w:tab w:val="left" w:pos="5880"/>
        </w:tabs>
      </w:pPr>
      <w:r>
        <w:rPr>
          <w:noProof/>
        </w:rPr>
        <w:drawing>
          <wp:inline distT="0" distB="0" distL="0" distR="0" wp14:anchorId="1AD69F92" wp14:editId="07EAB19C">
            <wp:extent cx="5943600" cy="5943600"/>
            <wp:effectExtent l="0" t="0" r="0" b="0"/>
            <wp:docPr id="102517016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170167" name="Picture 102517016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315" w:rsidP="009617A7" w:rsidRDefault="009E5315" w14:paraId="6F893228" w14:textId="77777777">
      <w:pPr>
        <w:tabs>
          <w:tab w:val="left" w:pos="5880"/>
        </w:tabs>
      </w:pPr>
    </w:p>
    <w:p w:rsidR="009E5315" w:rsidP="009617A7" w:rsidRDefault="009E5315" w14:paraId="6A12AC52" w14:textId="77777777">
      <w:pPr>
        <w:tabs>
          <w:tab w:val="left" w:pos="5880"/>
        </w:tabs>
      </w:pPr>
    </w:p>
    <w:p w:rsidR="009E5315" w:rsidP="009617A7" w:rsidRDefault="009E5315" w14:paraId="19AF7504" w14:textId="77777777">
      <w:pPr>
        <w:tabs>
          <w:tab w:val="left" w:pos="5880"/>
        </w:tabs>
      </w:pPr>
    </w:p>
    <w:p w:rsidR="009E5315" w:rsidP="009617A7" w:rsidRDefault="009E5315" w14:paraId="6B818651" w14:textId="77777777">
      <w:pPr>
        <w:tabs>
          <w:tab w:val="left" w:pos="5880"/>
        </w:tabs>
      </w:pPr>
    </w:p>
    <w:p w:rsidR="009E5315" w:rsidP="009617A7" w:rsidRDefault="009E5315" w14:paraId="2BEE9ABA" w14:textId="77777777">
      <w:pPr>
        <w:tabs>
          <w:tab w:val="left" w:pos="5880"/>
        </w:tabs>
      </w:pPr>
    </w:p>
    <w:p w:rsidR="009E5315" w:rsidP="009617A7" w:rsidRDefault="009E5315" w14:paraId="0E02685E" w14:textId="58FF02D5">
      <w:pPr>
        <w:tabs>
          <w:tab w:val="left" w:pos="5880"/>
        </w:tabs>
      </w:pPr>
      <w:r w:rsidRPr="009E5315">
        <w:lastRenderedPageBreak/>
        <w:t>James Hoenings</w:t>
      </w:r>
      <w:r>
        <w:t xml:space="preserve"> – IT BS May 2024</w:t>
      </w:r>
    </w:p>
    <w:p w:rsidR="009E5315" w:rsidP="009617A7" w:rsidRDefault="009E5315" w14:paraId="4409C4D7" w14:textId="2836DFB4">
      <w:pPr>
        <w:tabs>
          <w:tab w:val="left" w:pos="5880"/>
        </w:tabs>
      </w:pPr>
      <w:r w:rsidRPr="009E5315">
        <w:t>Integration Center Tech</w:t>
      </w:r>
      <w:r>
        <w:t xml:space="preserve"> - </w:t>
      </w:r>
      <w:r w:rsidRPr="009E5315">
        <w:t>SHI International Corp.</w:t>
      </w:r>
    </w:p>
    <w:p w:rsidR="009E5315" w:rsidP="009617A7" w:rsidRDefault="009E5315" w14:paraId="5513AF95" w14:textId="18D2734A">
      <w:pPr>
        <w:tabs>
          <w:tab w:val="left" w:pos="5880"/>
        </w:tabs>
      </w:pPr>
      <w:r>
        <w:rPr>
          <w:noProof/>
        </w:rPr>
        <w:drawing>
          <wp:inline distT="0" distB="0" distL="0" distR="0" wp14:anchorId="5C9D9F72" wp14:editId="49AFD884">
            <wp:extent cx="5943600" cy="5943600"/>
            <wp:effectExtent l="0" t="0" r="0" b="0"/>
            <wp:docPr id="1705297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297739" name="Picture 170529773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315" w:rsidP="009617A7" w:rsidRDefault="009E5315" w14:paraId="259C3997" w14:textId="77777777">
      <w:pPr>
        <w:tabs>
          <w:tab w:val="left" w:pos="5880"/>
        </w:tabs>
      </w:pPr>
    </w:p>
    <w:p w:rsidR="009E5315" w:rsidP="009617A7" w:rsidRDefault="009E5315" w14:paraId="1C413B3D" w14:textId="77777777">
      <w:pPr>
        <w:tabs>
          <w:tab w:val="left" w:pos="5880"/>
        </w:tabs>
      </w:pPr>
    </w:p>
    <w:p w:rsidR="009E5315" w:rsidP="009617A7" w:rsidRDefault="009E5315" w14:paraId="11597820" w14:textId="77777777">
      <w:pPr>
        <w:tabs>
          <w:tab w:val="left" w:pos="5880"/>
        </w:tabs>
      </w:pPr>
    </w:p>
    <w:p w:rsidR="009E5315" w:rsidP="009617A7" w:rsidRDefault="009E5315" w14:paraId="3F08C783" w14:textId="77777777">
      <w:pPr>
        <w:tabs>
          <w:tab w:val="left" w:pos="5880"/>
        </w:tabs>
      </w:pPr>
    </w:p>
    <w:p w:rsidR="009E5315" w:rsidP="009617A7" w:rsidRDefault="009E5315" w14:paraId="3B03AFBC" w14:textId="77777777">
      <w:pPr>
        <w:tabs>
          <w:tab w:val="left" w:pos="5880"/>
        </w:tabs>
      </w:pPr>
    </w:p>
    <w:p w:rsidR="009E5315" w:rsidP="009617A7" w:rsidRDefault="009E5315" w14:paraId="2F8FDE68" w14:textId="0065172F">
      <w:pPr>
        <w:tabs>
          <w:tab w:val="left" w:pos="5880"/>
        </w:tabs>
      </w:pPr>
      <w:r w:rsidRPr="009E5315">
        <w:lastRenderedPageBreak/>
        <w:t>Neyah J.</w:t>
      </w:r>
      <w:r>
        <w:t xml:space="preserve"> – IT BS May 2025</w:t>
      </w:r>
    </w:p>
    <w:p w:rsidR="009E5315" w:rsidP="009E5315" w:rsidRDefault="009E5315" w14:paraId="7B321881" w14:textId="3D74248A">
      <w:pPr>
        <w:tabs>
          <w:tab w:val="left" w:pos="5880"/>
        </w:tabs>
      </w:pPr>
      <w:r>
        <w:t xml:space="preserve">Infrastructure Associate </w:t>
      </w:r>
      <w:r>
        <w:t xml:space="preserve">- </w:t>
      </w:r>
      <w:r>
        <w:t>Infosys</w:t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6A0B9E40" wp14:editId="12F84269">
            <wp:extent cx="5943600" cy="5943600"/>
            <wp:effectExtent l="0" t="0" r="0" b="0"/>
            <wp:docPr id="7817465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746560" name="Picture 78174656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315" w:rsidP="009E5315" w:rsidRDefault="009E5315" w14:paraId="481AD490" w14:textId="77777777">
      <w:pPr>
        <w:tabs>
          <w:tab w:val="left" w:pos="5880"/>
        </w:tabs>
      </w:pPr>
    </w:p>
    <w:p w:rsidR="009E5315" w:rsidP="009E5315" w:rsidRDefault="009E5315" w14:paraId="2CE9F7E8" w14:textId="77777777">
      <w:pPr>
        <w:tabs>
          <w:tab w:val="left" w:pos="5880"/>
        </w:tabs>
      </w:pPr>
    </w:p>
    <w:p w:rsidR="009E5315" w:rsidP="009E5315" w:rsidRDefault="009E5315" w14:paraId="53A39A29" w14:textId="77777777">
      <w:pPr>
        <w:tabs>
          <w:tab w:val="left" w:pos="5880"/>
        </w:tabs>
      </w:pPr>
    </w:p>
    <w:p w:rsidR="009E5315" w:rsidP="009E5315" w:rsidRDefault="009E5315" w14:paraId="1BC9BAE7" w14:textId="77777777">
      <w:pPr>
        <w:tabs>
          <w:tab w:val="left" w:pos="5880"/>
        </w:tabs>
      </w:pPr>
    </w:p>
    <w:p w:rsidR="009E5315" w:rsidP="009E5315" w:rsidRDefault="009E5315" w14:paraId="0B3A7B00" w14:textId="77777777">
      <w:pPr>
        <w:tabs>
          <w:tab w:val="left" w:pos="5880"/>
        </w:tabs>
      </w:pPr>
    </w:p>
    <w:p w:rsidR="009E5315" w:rsidP="009E5315" w:rsidRDefault="009E5315" w14:paraId="12F3C069" w14:textId="3875E0DB">
      <w:pPr>
        <w:tabs>
          <w:tab w:val="left" w:pos="5880"/>
        </w:tabs>
      </w:pPr>
      <w:r w:rsidRPr="009E5315">
        <w:lastRenderedPageBreak/>
        <w:t xml:space="preserve">Felipe </w:t>
      </w:r>
      <w:proofErr w:type="gramStart"/>
      <w:r w:rsidRPr="009E5315">
        <w:t>Cifuentes</w:t>
      </w:r>
      <w:r>
        <w:t xml:space="preserve">  -</w:t>
      </w:r>
      <w:proofErr w:type="gramEnd"/>
      <w:r>
        <w:t xml:space="preserve"> IT BS May 2026</w:t>
      </w:r>
    </w:p>
    <w:p w:rsidR="009E5315" w:rsidP="009E5315" w:rsidRDefault="009E5315" w14:paraId="3E07ADF5" w14:textId="39D51BCE">
      <w:pPr>
        <w:tabs>
          <w:tab w:val="left" w:pos="5880"/>
        </w:tabs>
      </w:pPr>
      <w:r w:rsidRPr="009E5315">
        <w:t>Information Technology Consultant at IT Radix LLC</w:t>
      </w:r>
    </w:p>
    <w:p w:rsidR="009E5315" w:rsidP="009E5315" w:rsidRDefault="009E5315" w14:paraId="7A41FC09" w14:textId="4A5A79A3">
      <w:pPr>
        <w:tabs>
          <w:tab w:val="left" w:pos="5880"/>
        </w:tabs>
      </w:pPr>
      <w:r>
        <w:rPr>
          <w:noProof/>
        </w:rPr>
        <w:drawing>
          <wp:inline distT="0" distB="0" distL="0" distR="0" wp14:anchorId="0BF93696" wp14:editId="7FBD7911">
            <wp:extent cx="5943600" cy="5943600"/>
            <wp:effectExtent l="0" t="0" r="0" b="0"/>
            <wp:docPr id="4471350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135034" name="Picture 44713503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6711E" w:rsidR="009E5315" w:rsidP="2E6F4C27" w:rsidRDefault="009E5315" w14:paraId="4BA3C155" w14:textId="43713A55">
      <w:pPr>
        <w:pStyle w:val="Normal"/>
        <w:tabs>
          <w:tab w:val="left" w:pos="5880"/>
        </w:tabs>
      </w:pPr>
    </w:p>
    <w:sectPr w:rsidRPr="0076711E" w:rsidR="009E5315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attachedTemplate r:id="rId1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315"/>
    <w:rsid w:val="001630AD"/>
    <w:rsid w:val="00174F02"/>
    <w:rsid w:val="0048511B"/>
    <w:rsid w:val="0076711E"/>
    <w:rsid w:val="008B06D3"/>
    <w:rsid w:val="009617A7"/>
    <w:rsid w:val="009E5315"/>
    <w:rsid w:val="00A45F2F"/>
    <w:rsid w:val="00A959F0"/>
    <w:rsid w:val="00CF44A6"/>
    <w:rsid w:val="00FF2E65"/>
    <w:rsid w:val="2E6F4C27"/>
    <w:rsid w:val="67D88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65B5E"/>
  <w15:chartTrackingRefBased/>
  <w15:docId w15:val="{BBA49CE1-B0CD-46AF-A2AA-312F885AB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11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711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1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1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1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1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1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1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1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6711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76711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6711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6711E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6711E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6711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6711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6711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671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11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6711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1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671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11E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671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1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1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11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671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11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59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59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jpg" Id="rId8" /><Relationship Type="http://schemas.openxmlformats.org/officeDocument/2006/relationships/fontTable" Target="fontTable.xml" Id="rId13" /><Relationship Type="http://schemas.openxmlformats.org/officeDocument/2006/relationships/webSettings" Target="webSettings.xml" Id="rId3" /><Relationship Type="http://schemas.openxmlformats.org/officeDocument/2006/relationships/image" Target="media/image4.jpg" Id="rId7" /><Relationship Type="http://schemas.openxmlformats.org/officeDocument/2006/relationships/image" Target="media/image9.png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3.jpg" Id="rId6" /><Relationship Type="http://schemas.openxmlformats.org/officeDocument/2006/relationships/image" Target="media/image8.jpg" Id="rId11" /><Relationship Type="http://schemas.openxmlformats.org/officeDocument/2006/relationships/image" Target="media/image2.jpg" Id="rId5" /><Relationship Type="http://schemas.openxmlformats.org/officeDocument/2006/relationships/image" Target="media/image7.jpg" Id="rId10" /><Relationship Type="http://schemas.openxmlformats.org/officeDocument/2006/relationships/image" Target="media/image1.jpg" Id="rId4" /><Relationship Type="http://schemas.openxmlformats.org/officeDocument/2006/relationships/image" Target="media/image6.jpg" Id="rId9" /><Relationship Type="http://schemas.openxmlformats.org/officeDocument/2006/relationships/theme" Target="theme/theme1.xml" Id="rId14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asqudav\OneDrive%20-%20kean.edu\Desktop\IT%20Bachelors%20for%20Carrousel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IT Bachelors for Carrousel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David Vasquez (Staff)</dc:creator>
  <keywords/>
  <dc:description/>
  <lastModifiedBy>David Vasquez (Staff)</lastModifiedBy>
  <revision>2</revision>
  <dcterms:created xsi:type="dcterms:W3CDTF">2026-09-09T17:46:00.0000000Z</dcterms:created>
  <dcterms:modified xsi:type="dcterms:W3CDTF">2026-09-09T18:04:30.6354613Z</dcterms:modified>
</coreProperties>
</file>